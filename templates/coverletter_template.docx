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EC13" w14:textId="77777777" w:rsidR="00B84486" w:rsidRPr="00F8272D" w:rsidRDefault="00B84486" w:rsidP="00F26295">
      <w:pPr>
        <w:pStyle w:val="Spacer"/>
      </w:pPr>
    </w:p>
    <w:p w14:paraId="64D6801F" w14:textId="78F6E902" w:rsidR="00F247DE" w:rsidRPr="00F8272D" w:rsidRDefault="00231847" w:rsidP="00986EAB">
      <w:pPr>
        <w:pStyle w:val="Title"/>
        <w:jc w:val="left"/>
      </w:pPr>
      <w:r w:rsidRPr="00F8272D">
        <w:t>gavin gilchrist</w:t>
      </w:r>
    </w:p>
    <w:p w14:paraId="13FE22B2" w14:textId="46C90A8E" w:rsidR="00B0165F" w:rsidRPr="00E7353C" w:rsidRDefault="0038369C" w:rsidP="00E7353C">
      <w:pPr>
        <w:pStyle w:val="Subtitle"/>
      </w:pPr>
      <w:r>
        <w:t>&lt;role&gt;</w:t>
      </w:r>
    </w:p>
    <w:p w14:paraId="1785BCB1" w14:textId="419733EA" w:rsidR="00EF270B" w:rsidRPr="00C23024" w:rsidRDefault="00231847" w:rsidP="00C23024">
      <w:pPr>
        <w:pStyle w:val="Contact"/>
      </w:pPr>
      <w:r w:rsidRPr="00C23024">
        <w:t>513</w:t>
      </w:r>
      <w:r w:rsidR="007D6B67" w:rsidRPr="00C23024">
        <w:t>-</w:t>
      </w:r>
      <w:r w:rsidRPr="00C23024">
        <w:t>236</w:t>
      </w:r>
      <w:r w:rsidR="007D6B67" w:rsidRPr="00C23024">
        <w:t>-</w:t>
      </w:r>
      <w:r w:rsidRPr="00C23024">
        <w:t>0514</w:t>
      </w:r>
      <w:r w:rsidR="00EF270B" w:rsidRPr="00C23024">
        <w:t xml:space="preserve"> | </w:t>
      </w:r>
      <w:r w:rsidRPr="00C23024">
        <w:t>gavin.</w:t>
      </w:r>
      <w:r w:rsidR="007D6B67" w:rsidRPr="00C23024">
        <w:t>d</w:t>
      </w:r>
      <w:r w:rsidRPr="00C23024">
        <w:t>.gilchrist</w:t>
      </w:r>
      <w:r w:rsidR="00EF270B" w:rsidRPr="00C23024">
        <w:t>@</w:t>
      </w:r>
      <w:r w:rsidRPr="00C23024">
        <w:t>gmail</w:t>
      </w:r>
      <w:r w:rsidR="00EF270B" w:rsidRPr="00C23024">
        <w:t xml:space="preserve">.com | </w:t>
      </w:r>
      <w:r w:rsidR="007B4308" w:rsidRPr="00C23024">
        <w:t>C</w:t>
      </w:r>
      <w:r w:rsidRPr="00C23024">
        <w:t>incinnati</w:t>
      </w:r>
      <w:r w:rsidR="007B4308" w:rsidRPr="00C23024">
        <w:t xml:space="preserve">, </w:t>
      </w:r>
      <w:r w:rsidRPr="00C23024">
        <w:t>OH</w:t>
      </w:r>
      <w:r w:rsidR="007B4308" w:rsidRPr="00C23024">
        <w:t>, USA</w:t>
      </w:r>
      <w:r w:rsidR="00EF270B" w:rsidRPr="00C23024">
        <w:t xml:space="preserve"> |</w:t>
      </w:r>
      <w:r w:rsidRPr="00C23024">
        <w:t xml:space="preserve"> www.linkedin.com/in/gavin-gilchrist-2428693</w:t>
      </w:r>
    </w:p>
    <w:p w14:paraId="00A4845B" w14:textId="77777777" w:rsidR="00311408" w:rsidRPr="00F8272D" w:rsidRDefault="00311408" w:rsidP="00C23024">
      <w:pPr>
        <w:pStyle w:val="Horizontalline"/>
      </w:pPr>
    </w:p>
    <w:p w14:paraId="4276576C" w14:textId="77777777" w:rsidR="00311408" w:rsidRPr="00F8272D" w:rsidRDefault="00311408" w:rsidP="00F26295">
      <w:pPr>
        <w:pStyle w:val="Spacer"/>
      </w:pPr>
    </w:p>
    <w:p w14:paraId="09F7148B" w14:textId="72D68A94" w:rsidR="00A228AD" w:rsidRPr="00C23024" w:rsidRDefault="0038369C" w:rsidP="00C23024">
      <w:pPr>
        <w:pStyle w:val="ListParagraph"/>
      </w:pPr>
      <w:r>
        <w:t>&lt;company&gt;</w:t>
      </w:r>
    </w:p>
    <w:p w14:paraId="66DBCDEB" w14:textId="08FE68D2" w:rsidR="00A228AD" w:rsidRPr="00693066" w:rsidRDefault="0038369C" w:rsidP="00C23024">
      <w:pPr>
        <w:pStyle w:val="ListParagraph"/>
      </w:pPr>
      <w:r>
        <w:t>&lt;location&gt;</w:t>
      </w:r>
    </w:p>
    <w:p w14:paraId="1E178C47" w14:textId="3B827601" w:rsidR="00F0182C" w:rsidRPr="00F0182C" w:rsidRDefault="003D26C7" w:rsidP="00C23024">
      <w:pPr>
        <w:pStyle w:val="Body"/>
        <w:rPr>
          <w:b/>
        </w:rPr>
      </w:pPr>
      <w:r w:rsidRPr="004D7A0B">
        <w:t xml:space="preserve">Dear </w:t>
      </w:r>
      <w:r w:rsidR="003E33C1">
        <w:t>Hiring</w:t>
      </w:r>
      <w:r w:rsidR="000B3B15">
        <w:t xml:space="preserve"> </w:t>
      </w:r>
      <w:r w:rsidR="00FB6700">
        <w:t>T</w:t>
      </w:r>
      <w:r w:rsidR="000B3B15">
        <w:t>eam</w:t>
      </w:r>
      <w:r w:rsidR="00A03370" w:rsidRPr="004D7A0B">
        <w:t>,</w:t>
      </w:r>
    </w:p>
    <w:p w14:paraId="6FB15224" w14:textId="5E3D370F" w:rsidR="009A64D2" w:rsidRPr="005E1586" w:rsidRDefault="0038369C" w:rsidP="005E1586">
      <w:pPr>
        <w:pStyle w:val="Body"/>
      </w:pPr>
      <w:r>
        <w:t>&lt;c_p1&gt;</w:t>
      </w:r>
    </w:p>
    <w:p w14:paraId="45EA7463" w14:textId="41837A6F" w:rsidR="00735E7D" w:rsidRDefault="0038369C" w:rsidP="005E1586">
      <w:pPr>
        <w:pStyle w:val="Body"/>
      </w:pPr>
      <w:r>
        <w:t>&lt;c_p2&gt;</w:t>
      </w:r>
    </w:p>
    <w:p w14:paraId="09A23C5D" w14:textId="5FBF86BD" w:rsidR="00633932" w:rsidRPr="00633932" w:rsidRDefault="0038369C" w:rsidP="00603C70">
      <w:pPr>
        <w:pStyle w:val="ListBullet"/>
      </w:pPr>
      <w:r>
        <w:t>&lt;c_p2b&gt;</w:t>
      </w:r>
    </w:p>
    <w:p w14:paraId="7DA14159" w14:textId="71A11C3E" w:rsidR="00471A45" w:rsidRDefault="0038369C" w:rsidP="005E1586">
      <w:pPr>
        <w:pStyle w:val="Body"/>
      </w:pPr>
      <w:r>
        <w:t>&lt;c_p3&gt;</w:t>
      </w:r>
    </w:p>
    <w:p w14:paraId="0FBAE055" w14:textId="0EB7E50C" w:rsidR="00BA1F3D" w:rsidRDefault="0038369C" w:rsidP="00311788">
      <w:pPr>
        <w:pStyle w:val="Body"/>
      </w:pPr>
      <w:r>
        <w:t>&lt;c_p4&gt;</w:t>
      </w:r>
    </w:p>
    <w:p w14:paraId="6B105478" w14:textId="00474D62" w:rsidR="00190F6B" w:rsidRDefault="00190F6B" w:rsidP="005E1586">
      <w:pPr>
        <w:pStyle w:val="Body"/>
      </w:pPr>
      <w:r>
        <w:t>Sincerely,</w:t>
      </w:r>
    </w:p>
    <w:p w14:paraId="5FFFD6D4" w14:textId="6A36FA91" w:rsidR="00735E7D" w:rsidRDefault="00190F6B" w:rsidP="005E1586">
      <w:pPr>
        <w:pStyle w:val="Body"/>
      </w:pPr>
      <w:r>
        <w:t>Gavin Gilchrist</w:t>
      </w:r>
    </w:p>
    <w:sectPr w:rsidR="00735E7D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33D2E" w14:textId="77777777" w:rsidR="00447180" w:rsidRDefault="00447180" w:rsidP="00EF270B">
      <w:pPr>
        <w:spacing w:line="240" w:lineRule="auto"/>
      </w:pPr>
      <w:r>
        <w:separator/>
      </w:r>
    </w:p>
  </w:endnote>
  <w:endnote w:type="continuationSeparator" w:id="0">
    <w:p w14:paraId="61D87125" w14:textId="77777777" w:rsidR="00447180" w:rsidRDefault="00447180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7EF31" w14:textId="77777777" w:rsidR="00447180" w:rsidRDefault="00447180" w:rsidP="00EF270B">
      <w:pPr>
        <w:spacing w:line="240" w:lineRule="auto"/>
      </w:pPr>
      <w:r>
        <w:separator/>
      </w:r>
    </w:p>
  </w:footnote>
  <w:footnote w:type="continuationSeparator" w:id="0">
    <w:p w14:paraId="1E391543" w14:textId="77777777" w:rsidR="00447180" w:rsidRDefault="00447180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1AE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7D5EF7"/>
    <w:multiLevelType w:val="hybridMultilevel"/>
    <w:tmpl w:val="04520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26E7"/>
    <w:multiLevelType w:val="hybridMultilevel"/>
    <w:tmpl w:val="57608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92921"/>
    <w:multiLevelType w:val="hybridMultilevel"/>
    <w:tmpl w:val="02720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A221A"/>
    <w:multiLevelType w:val="hybridMultilevel"/>
    <w:tmpl w:val="F8347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191574A8"/>
    <w:multiLevelType w:val="hybridMultilevel"/>
    <w:tmpl w:val="621C3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01F3C"/>
    <w:multiLevelType w:val="hybridMultilevel"/>
    <w:tmpl w:val="FFB68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86D73"/>
    <w:multiLevelType w:val="hybridMultilevel"/>
    <w:tmpl w:val="42F4D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05C94"/>
    <w:multiLevelType w:val="hybridMultilevel"/>
    <w:tmpl w:val="E826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65CEB"/>
    <w:multiLevelType w:val="hybridMultilevel"/>
    <w:tmpl w:val="CE60D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C1298"/>
    <w:multiLevelType w:val="hybridMultilevel"/>
    <w:tmpl w:val="0E3EC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A2A7D"/>
    <w:multiLevelType w:val="hybridMultilevel"/>
    <w:tmpl w:val="720C9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37520"/>
    <w:multiLevelType w:val="hybridMultilevel"/>
    <w:tmpl w:val="56128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D46F2"/>
    <w:multiLevelType w:val="hybridMultilevel"/>
    <w:tmpl w:val="F192E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10EF9"/>
    <w:multiLevelType w:val="hybridMultilevel"/>
    <w:tmpl w:val="2BBA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81E20"/>
    <w:multiLevelType w:val="hybridMultilevel"/>
    <w:tmpl w:val="F2E61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A454C"/>
    <w:multiLevelType w:val="hybridMultilevel"/>
    <w:tmpl w:val="759C7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860EB"/>
    <w:multiLevelType w:val="hybridMultilevel"/>
    <w:tmpl w:val="D0EC6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63766148"/>
    <w:multiLevelType w:val="hybridMultilevel"/>
    <w:tmpl w:val="4462E476"/>
    <w:lvl w:ilvl="0" w:tplc="0A26BAA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DF35AD"/>
    <w:multiLevelType w:val="hybridMultilevel"/>
    <w:tmpl w:val="EC32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A290C"/>
    <w:multiLevelType w:val="hybridMultilevel"/>
    <w:tmpl w:val="FDC28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904E40"/>
    <w:multiLevelType w:val="hybridMultilevel"/>
    <w:tmpl w:val="7E06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5"/>
  </w:num>
  <w:num w:numId="2" w16cid:durableId="873925989">
    <w:abstractNumId w:val="21"/>
  </w:num>
  <w:num w:numId="3" w16cid:durableId="1145048583">
    <w:abstractNumId w:val="6"/>
  </w:num>
  <w:num w:numId="4" w16cid:durableId="428891247">
    <w:abstractNumId w:val="11"/>
  </w:num>
  <w:num w:numId="5" w16cid:durableId="1873379293">
    <w:abstractNumId w:val="8"/>
  </w:num>
  <w:num w:numId="6" w16cid:durableId="564339232">
    <w:abstractNumId w:val="19"/>
  </w:num>
  <w:num w:numId="7" w16cid:durableId="615405994">
    <w:abstractNumId w:val="10"/>
  </w:num>
  <w:num w:numId="8" w16cid:durableId="817112422">
    <w:abstractNumId w:val="23"/>
  </w:num>
  <w:num w:numId="9" w16cid:durableId="283390146">
    <w:abstractNumId w:val="0"/>
  </w:num>
  <w:num w:numId="10" w16cid:durableId="1959870366">
    <w:abstractNumId w:val="20"/>
  </w:num>
  <w:num w:numId="11" w16cid:durableId="1424111696">
    <w:abstractNumId w:val="3"/>
  </w:num>
  <w:num w:numId="12" w16cid:durableId="456335517">
    <w:abstractNumId w:val="17"/>
  </w:num>
  <w:num w:numId="13" w16cid:durableId="1345397728">
    <w:abstractNumId w:val="2"/>
  </w:num>
  <w:num w:numId="14" w16cid:durableId="561255598">
    <w:abstractNumId w:val="4"/>
  </w:num>
  <w:num w:numId="15" w16cid:durableId="735932159">
    <w:abstractNumId w:val="24"/>
  </w:num>
  <w:num w:numId="16" w16cid:durableId="1796018972">
    <w:abstractNumId w:val="18"/>
  </w:num>
  <w:num w:numId="17" w16cid:durableId="326638218">
    <w:abstractNumId w:val="15"/>
  </w:num>
  <w:num w:numId="18" w16cid:durableId="35938277">
    <w:abstractNumId w:val="7"/>
  </w:num>
  <w:num w:numId="19" w16cid:durableId="662901338">
    <w:abstractNumId w:val="13"/>
  </w:num>
  <w:num w:numId="20" w16cid:durableId="1869105593">
    <w:abstractNumId w:val="1"/>
  </w:num>
  <w:num w:numId="21" w16cid:durableId="177818687">
    <w:abstractNumId w:val="14"/>
  </w:num>
  <w:num w:numId="22" w16cid:durableId="1828664243">
    <w:abstractNumId w:val="9"/>
  </w:num>
  <w:num w:numId="23" w16cid:durableId="23556132">
    <w:abstractNumId w:val="22"/>
  </w:num>
  <w:num w:numId="24" w16cid:durableId="334233874">
    <w:abstractNumId w:val="16"/>
  </w:num>
  <w:num w:numId="25" w16cid:durableId="1927306317">
    <w:abstractNumId w:val="12"/>
  </w:num>
  <w:num w:numId="26" w16cid:durableId="12959144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47"/>
    <w:rsid w:val="00002ABB"/>
    <w:rsid w:val="00004900"/>
    <w:rsid w:val="000051B5"/>
    <w:rsid w:val="000212C3"/>
    <w:rsid w:val="00025DAE"/>
    <w:rsid w:val="00027068"/>
    <w:rsid w:val="00027A30"/>
    <w:rsid w:val="00036F36"/>
    <w:rsid w:val="00040B5C"/>
    <w:rsid w:val="000466DB"/>
    <w:rsid w:val="00050BAF"/>
    <w:rsid w:val="000557B6"/>
    <w:rsid w:val="00063069"/>
    <w:rsid w:val="000715CD"/>
    <w:rsid w:val="00072704"/>
    <w:rsid w:val="0008743B"/>
    <w:rsid w:val="00094201"/>
    <w:rsid w:val="000A66AA"/>
    <w:rsid w:val="000B27EB"/>
    <w:rsid w:val="000B34D8"/>
    <w:rsid w:val="000B3B15"/>
    <w:rsid w:val="000B58E3"/>
    <w:rsid w:val="000C205B"/>
    <w:rsid w:val="000C670F"/>
    <w:rsid w:val="000C6B7C"/>
    <w:rsid w:val="000D70C7"/>
    <w:rsid w:val="000E3EF9"/>
    <w:rsid w:val="000E7F4C"/>
    <w:rsid w:val="000F36D4"/>
    <w:rsid w:val="000F735D"/>
    <w:rsid w:val="00100B48"/>
    <w:rsid w:val="00102C86"/>
    <w:rsid w:val="001114BC"/>
    <w:rsid w:val="00113DFC"/>
    <w:rsid w:val="00114210"/>
    <w:rsid w:val="001167A9"/>
    <w:rsid w:val="001169B7"/>
    <w:rsid w:val="00116CF1"/>
    <w:rsid w:val="001238A1"/>
    <w:rsid w:val="00124BB9"/>
    <w:rsid w:val="001256FA"/>
    <w:rsid w:val="00135F5C"/>
    <w:rsid w:val="00151330"/>
    <w:rsid w:val="00153E3B"/>
    <w:rsid w:val="00174929"/>
    <w:rsid w:val="00174B17"/>
    <w:rsid w:val="00175AC1"/>
    <w:rsid w:val="00176BB7"/>
    <w:rsid w:val="00190F6B"/>
    <w:rsid w:val="00192105"/>
    <w:rsid w:val="00192A65"/>
    <w:rsid w:val="00194C1A"/>
    <w:rsid w:val="00197469"/>
    <w:rsid w:val="001A35C6"/>
    <w:rsid w:val="001E463F"/>
    <w:rsid w:val="001F049C"/>
    <w:rsid w:val="001F38ED"/>
    <w:rsid w:val="001F580B"/>
    <w:rsid w:val="00204A71"/>
    <w:rsid w:val="00217366"/>
    <w:rsid w:val="00223CAD"/>
    <w:rsid w:val="00224CF9"/>
    <w:rsid w:val="00224FE6"/>
    <w:rsid w:val="00231847"/>
    <w:rsid w:val="00234A6F"/>
    <w:rsid w:val="0024092A"/>
    <w:rsid w:val="00243AFA"/>
    <w:rsid w:val="00247CEA"/>
    <w:rsid w:val="00253B74"/>
    <w:rsid w:val="00254DE8"/>
    <w:rsid w:val="00257458"/>
    <w:rsid w:val="00257731"/>
    <w:rsid w:val="00267087"/>
    <w:rsid w:val="0028231D"/>
    <w:rsid w:val="00285E05"/>
    <w:rsid w:val="00291DA5"/>
    <w:rsid w:val="00295EF9"/>
    <w:rsid w:val="00296A20"/>
    <w:rsid w:val="002A0476"/>
    <w:rsid w:val="002A48F1"/>
    <w:rsid w:val="002B04A6"/>
    <w:rsid w:val="002C23AC"/>
    <w:rsid w:val="002D1E51"/>
    <w:rsid w:val="002D1E66"/>
    <w:rsid w:val="002D23F2"/>
    <w:rsid w:val="002F0F86"/>
    <w:rsid w:val="002F1F3E"/>
    <w:rsid w:val="00304AA1"/>
    <w:rsid w:val="003050ED"/>
    <w:rsid w:val="00306249"/>
    <w:rsid w:val="00306D1E"/>
    <w:rsid w:val="0031112C"/>
    <w:rsid w:val="00311408"/>
    <w:rsid w:val="00311788"/>
    <w:rsid w:val="003127DD"/>
    <w:rsid w:val="00313B95"/>
    <w:rsid w:val="003149C4"/>
    <w:rsid w:val="003219BE"/>
    <w:rsid w:val="00336B0F"/>
    <w:rsid w:val="00341A81"/>
    <w:rsid w:val="003431D9"/>
    <w:rsid w:val="00343547"/>
    <w:rsid w:val="00344156"/>
    <w:rsid w:val="00346B67"/>
    <w:rsid w:val="00351460"/>
    <w:rsid w:val="00351E30"/>
    <w:rsid w:val="00353109"/>
    <w:rsid w:val="00356874"/>
    <w:rsid w:val="003611D9"/>
    <w:rsid w:val="00362697"/>
    <w:rsid w:val="003759C8"/>
    <w:rsid w:val="00381A6A"/>
    <w:rsid w:val="0038369C"/>
    <w:rsid w:val="003860F3"/>
    <w:rsid w:val="00386C6A"/>
    <w:rsid w:val="00390234"/>
    <w:rsid w:val="003A1308"/>
    <w:rsid w:val="003A67EF"/>
    <w:rsid w:val="003B7AE8"/>
    <w:rsid w:val="003D26C7"/>
    <w:rsid w:val="003E0551"/>
    <w:rsid w:val="003E33C1"/>
    <w:rsid w:val="003E4F30"/>
    <w:rsid w:val="003E524F"/>
    <w:rsid w:val="003F549B"/>
    <w:rsid w:val="00402B3D"/>
    <w:rsid w:val="00402B7C"/>
    <w:rsid w:val="00403853"/>
    <w:rsid w:val="004051F5"/>
    <w:rsid w:val="00405DFE"/>
    <w:rsid w:val="00411E0E"/>
    <w:rsid w:val="00414A85"/>
    <w:rsid w:val="00416C5A"/>
    <w:rsid w:val="00420D07"/>
    <w:rsid w:val="00425F31"/>
    <w:rsid w:val="004306FB"/>
    <w:rsid w:val="00430B66"/>
    <w:rsid w:val="0043257C"/>
    <w:rsid w:val="00435CBC"/>
    <w:rsid w:val="004369D7"/>
    <w:rsid w:val="0044211D"/>
    <w:rsid w:val="004442E8"/>
    <w:rsid w:val="00447180"/>
    <w:rsid w:val="0044795C"/>
    <w:rsid w:val="004521E5"/>
    <w:rsid w:val="00457DF2"/>
    <w:rsid w:val="00462672"/>
    <w:rsid w:val="00462CDA"/>
    <w:rsid w:val="00463114"/>
    <w:rsid w:val="00471A45"/>
    <w:rsid w:val="00472D6F"/>
    <w:rsid w:val="00485316"/>
    <w:rsid w:val="0048632A"/>
    <w:rsid w:val="00493DDE"/>
    <w:rsid w:val="0049480B"/>
    <w:rsid w:val="00497B62"/>
    <w:rsid w:val="004C7E8F"/>
    <w:rsid w:val="004D7A0B"/>
    <w:rsid w:val="004E6562"/>
    <w:rsid w:val="004F22C9"/>
    <w:rsid w:val="004F69C8"/>
    <w:rsid w:val="004F7528"/>
    <w:rsid w:val="0050307F"/>
    <w:rsid w:val="00506BB0"/>
    <w:rsid w:val="005111D0"/>
    <w:rsid w:val="00515181"/>
    <w:rsid w:val="005202D2"/>
    <w:rsid w:val="005263FE"/>
    <w:rsid w:val="00527894"/>
    <w:rsid w:val="00557BF1"/>
    <w:rsid w:val="005600F8"/>
    <w:rsid w:val="00565ECC"/>
    <w:rsid w:val="005667A0"/>
    <w:rsid w:val="00567077"/>
    <w:rsid w:val="005718FB"/>
    <w:rsid w:val="0057357C"/>
    <w:rsid w:val="00580B65"/>
    <w:rsid w:val="00583FAC"/>
    <w:rsid w:val="00590881"/>
    <w:rsid w:val="00592FAC"/>
    <w:rsid w:val="00597906"/>
    <w:rsid w:val="005A3DC7"/>
    <w:rsid w:val="005A49C5"/>
    <w:rsid w:val="005B1250"/>
    <w:rsid w:val="005B4BB5"/>
    <w:rsid w:val="005D125F"/>
    <w:rsid w:val="005E1586"/>
    <w:rsid w:val="005E24D8"/>
    <w:rsid w:val="005E427D"/>
    <w:rsid w:val="005E57B8"/>
    <w:rsid w:val="005E6DCB"/>
    <w:rsid w:val="005F2CBB"/>
    <w:rsid w:val="005F43BF"/>
    <w:rsid w:val="005F4960"/>
    <w:rsid w:val="005F535C"/>
    <w:rsid w:val="00600B28"/>
    <w:rsid w:val="00605574"/>
    <w:rsid w:val="006124E9"/>
    <w:rsid w:val="006139E2"/>
    <w:rsid w:val="00613AE4"/>
    <w:rsid w:val="0061444D"/>
    <w:rsid w:val="006144D8"/>
    <w:rsid w:val="00625B3B"/>
    <w:rsid w:val="00633932"/>
    <w:rsid w:val="0064336F"/>
    <w:rsid w:val="006476DE"/>
    <w:rsid w:val="00663949"/>
    <w:rsid w:val="006651C6"/>
    <w:rsid w:val="0066624E"/>
    <w:rsid w:val="00671E50"/>
    <w:rsid w:val="006730E5"/>
    <w:rsid w:val="00680D28"/>
    <w:rsid w:val="0068305A"/>
    <w:rsid w:val="0068413B"/>
    <w:rsid w:val="00686874"/>
    <w:rsid w:val="00687A2D"/>
    <w:rsid w:val="006904E9"/>
    <w:rsid w:val="0069257D"/>
    <w:rsid w:val="00693066"/>
    <w:rsid w:val="006A0D40"/>
    <w:rsid w:val="006A2058"/>
    <w:rsid w:val="006A3A5C"/>
    <w:rsid w:val="006A5C43"/>
    <w:rsid w:val="006A647F"/>
    <w:rsid w:val="006B04B2"/>
    <w:rsid w:val="006B41D9"/>
    <w:rsid w:val="006B6538"/>
    <w:rsid w:val="006B7A90"/>
    <w:rsid w:val="006C0F34"/>
    <w:rsid w:val="006C73EE"/>
    <w:rsid w:val="006D2346"/>
    <w:rsid w:val="006D3483"/>
    <w:rsid w:val="006E44C5"/>
    <w:rsid w:val="006E4CE1"/>
    <w:rsid w:val="006E7E6D"/>
    <w:rsid w:val="006F1245"/>
    <w:rsid w:val="006F17F3"/>
    <w:rsid w:val="006F70EB"/>
    <w:rsid w:val="00703BDC"/>
    <w:rsid w:val="00711080"/>
    <w:rsid w:val="00715B58"/>
    <w:rsid w:val="00721574"/>
    <w:rsid w:val="00735AC9"/>
    <w:rsid w:val="00735E7D"/>
    <w:rsid w:val="007363BF"/>
    <w:rsid w:val="0074259F"/>
    <w:rsid w:val="00756079"/>
    <w:rsid w:val="007577EC"/>
    <w:rsid w:val="00761102"/>
    <w:rsid w:val="0076183B"/>
    <w:rsid w:val="007803DC"/>
    <w:rsid w:val="00782B8E"/>
    <w:rsid w:val="007919D2"/>
    <w:rsid w:val="0079641A"/>
    <w:rsid w:val="007964AF"/>
    <w:rsid w:val="007A17CF"/>
    <w:rsid w:val="007A1DB9"/>
    <w:rsid w:val="007B0EEC"/>
    <w:rsid w:val="007B4308"/>
    <w:rsid w:val="007B5176"/>
    <w:rsid w:val="007B5C4D"/>
    <w:rsid w:val="007C2C9B"/>
    <w:rsid w:val="007D569F"/>
    <w:rsid w:val="007D6B67"/>
    <w:rsid w:val="007F4E96"/>
    <w:rsid w:val="0081017C"/>
    <w:rsid w:val="008209C2"/>
    <w:rsid w:val="008223F8"/>
    <w:rsid w:val="00823DD6"/>
    <w:rsid w:val="0082535C"/>
    <w:rsid w:val="008258B1"/>
    <w:rsid w:val="00833A00"/>
    <w:rsid w:val="00837C4C"/>
    <w:rsid w:val="00841628"/>
    <w:rsid w:val="00850538"/>
    <w:rsid w:val="00853E6A"/>
    <w:rsid w:val="00855DB8"/>
    <w:rsid w:val="00862863"/>
    <w:rsid w:val="00872D25"/>
    <w:rsid w:val="008742B7"/>
    <w:rsid w:val="008742CA"/>
    <w:rsid w:val="00874742"/>
    <w:rsid w:val="00874CCF"/>
    <w:rsid w:val="00876EFB"/>
    <w:rsid w:val="00881F19"/>
    <w:rsid w:val="00884AC7"/>
    <w:rsid w:val="0088668B"/>
    <w:rsid w:val="008B2E27"/>
    <w:rsid w:val="008C4BBC"/>
    <w:rsid w:val="008C57C3"/>
    <w:rsid w:val="008C75B4"/>
    <w:rsid w:val="008D1FCD"/>
    <w:rsid w:val="008E314B"/>
    <w:rsid w:val="008E5700"/>
    <w:rsid w:val="008E68B3"/>
    <w:rsid w:val="008E74C4"/>
    <w:rsid w:val="00903102"/>
    <w:rsid w:val="00905114"/>
    <w:rsid w:val="00907097"/>
    <w:rsid w:val="00907790"/>
    <w:rsid w:val="00912AF3"/>
    <w:rsid w:val="00915015"/>
    <w:rsid w:val="009160E5"/>
    <w:rsid w:val="00922BE7"/>
    <w:rsid w:val="009259F7"/>
    <w:rsid w:val="00932F46"/>
    <w:rsid w:val="009365D3"/>
    <w:rsid w:val="00940FB8"/>
    <w:rsid w:val="00944F77"/>
    <w:rsid w:val="009475A8"/>
    <w:rsid w:val="009541D0"/>
    <w:rsid w:val="009549B7"/>
    <w:rsid w:val="0096193B"/>
    <w:rsid w:val="009641DC"/>
    <w:rsid w:val="009754EB"/>
    <w:rsid w:val="009805F7"/>
    <w:rsid w:val="00982F07"/>
    <w:rsid w:val="00986EAB"/>
    <w:rsid w:val="009979BE"/>
    <w:rsid w:val="009A4E7A"/>
    <w:rsid w:val="009A64D2"/>
    <w:rsid w:val="009B28A1"/>
    <w:rsid w:val="009B345A"/>
    <w:rsid w:val="009B3C02"/>
    <w:rsid w:val="009B6B1D"/>
    <w:rsid w:val="009C35E8"/>
    <w:rsid w:val="009D0B75"/>
    <w:rsid w:val="009E1900"/>
    <w:rsid w:val="009F4ADD"/>
    <w:rsid w:val="00A03370"/>
    <w:rsid w:val="00A11C16"/>
    <w:rsid w:val="00A228AD"/>
    <w:rsid w:val="00A32D33"/>
    <w:rsid w:val="00A33F6F"/>
    <w:rsid w:val="00A50B2F"/>
    <w:rsid w:val="00A51A40"/>
    <w:rsid w:val="00A52CD8"/>
    <w:rsid w:val="00A52D6C"/>
    <w:rsid w:val="00A64200"/>
    <w:rsid w:val="00A72FC9"/>
    <w:rsid w:val="00A870A3"/>
    <w:rsid w:val="00A92B85"/>
    <w:rsid w:val="00AA1A65"/>
    <w:rsid w:val="00AA7565"/>
    <w:rsid w:val="00AB758E"/>
    <w:rsid w:val="00AC4622"/>
    <w:rsid w:val="00AC6EB1"/>
    <w:rsid w:val="00AC745A"/>
    <w:rsid w:val="00AD21A9"/>
    <w:rsid w:val="00AD286E"/>
    <w:rsid w:val="00AD63C5"/>
    <w:rsid w:val="00AD78D6"/>
    <w:rsid w:val="00AE2F1C"/>
    <w:rsid w:val="00AE4ACE"/>
    <w:rsid w:val="00AE4AD6"/>
    <w:rsid w:val="00AF2A9F"/>
    <w:rsid w:val="00AF3F6C"/>
    <w:rsid w:val="00B0165F"/>
    <w:rsid w:val="00B01F06"/>
    <w:rsid w:val="00B0578C"/>
    <w:rsid w:val="00B0762A"/>
    <w:rsid w:val="00B13B38"/>
    <w:rsid w:val="00B147C1"/>
    <w:rsid w:val="00B16078"/>
    <w:rsid w:val="00B17622"/>
    <w:rsid w:val="00B254A9"/>
    <w:rsid w:val="00B26D6F"/>
    <w:rsid w:val="00B32E5F"/>
    <w:rsid w:val="00B347CE"/>
    <w:rsid w:val="00B503E1"/>
    <w:rsid w:val="00B50A25"/>
    <w:rsid w:val="00B52245"/>
    <w:rsid w:val="00B536F3"/>
    <w:rsid w:val="00B538A5"/>
    <w:rsid w:val="00B53DE0"/>
    <w:rsid w:val="00B54560"/>
    <w:rsid w:val="00B67FE6"/>
    <w:rsid w:val="00B7100A"/>
    <w:rsid w:val="00B80FFE"/>
    <w:rsid w:val="00B8250D"/>
    <w:rsid w:val="00B841BE"/>
    <w:rsid w:val="00B84486"/>
    <w:rsid w:val="00B85152"/>
    <w:rsid w:val="00B95E3B"/>
    <w:rsid w:val="00BA129A"/>
    <w:rsid w:val="00BA1F3D"/>
    <w:rsid w:val="00BA6865"/>
    <w:rsid w:val="00BC5D7B"/>
    <w:rsid w:val="00BC65A1"/>
    <w:rsid w:val="00BD4B2C"/>
    <w:rsid w:val="00BE1752"/>
    <w:rsid w:val="00BE776C"/>
    <w:rsid w:val="00BF0102"/>
    <w:rsid w:val="00C01897"/>
    <w:rsid w:val="00C02A87"/>
    <w:rsid w:val="00C03846"/>
    <w:rsid w:val="00C15D9E"/>
    <w:rsid w:val="00C23024"/>
    <w:rsid w:val="00C304A2"/>
    <w:rsid w:val="00C35DAF"/>
    <w:rsid w:val="00C36E86"/>
    <w:rsid w:val="00C4642B"/>
    <w:rsid w:val="00C60ADF"/>
    <w:rsid w:val="00C66A5F"/>
    <w:rsid w:val="00C8234F"/>
    <w:rsid w:val="00C85E09"/>
    <w:rsid w:val="00C87538"/>
    <w:rsid w:val="00C901B3"/>
    <w:rsid w:val="00C9688B"/>
    <w:rsid w:val="00CA035B"/>
    <w:rsid w:val="00CA4A73"/>
    <w:rsid w:val="00CB0DBF"/>
    <w:rsid w:val="00CC5208"/>
    <w:rsid w:val="00CD4898"/>
    <w:rsid w:val="00CE0470"/>
    <w:rsid w:val="00CE303C"/>
    <w:rsid w:val="00CE3608"/>
    <w:rsid w:val="00CF48E7"/>
    <w:rsid w:val="00D13BAC"/>
    <w:rsid w:val="00D13F94"/>
    <w:rsid w:val="00D14576"/>
    <w:rsid w:val="00D30150"/>
    <w:rsid w:val="00D31730"/>
    <w:rsid w:val="00D318BC"/>
    <w:rsid w:val="00D52CC4"/>
    <w:rsid w:val="00D6063C"/>
    <w:rsid w:val="00D60BE2"/>
    <w:rsid w:val="00D65E34"/>
    <w:rsid w:val="00D732C3"/>
    <w:rsid w:val="00D920AB"/>
    <w:rsid w:val="00DA0A55"/>
    <w:rsid w:val="00DB3C2E"/>
    <w:rsid w:val="00DD1C95"/>
    <w:rsid w:val="00DD3B25"/>
    <w:rsid w:val="00DD53B4"/>
    <w:rsid w:val="00DD7877"/>
    <w:rsid w:val="00DF5D7A"/>
    <w:rsid w:val="00E16982"/>
    <w:rsid w:val="00E17A6C"/>
    <w:rsid w:val="00E24BB7"/>
    <w:rsid w:val="00E27506"/>
    <w:rsid w:val="00E3298B"/>
    <w:rsid w:val="00E3437F"/>
    <w:rsid w:val="00E374E0"/>
    <w:rsid w:val="00E3785B"/>
    <w:rsid w:val="00E4013A"/>
    <w:rsid w:val="00E5133F"/>
    <w:rsid w:val="00E538A9"/>
    <w:rsid w:val="00E55D5B"/>
    <w:rsid w:val="00E724A0"/>
    <w:rsid w:val="00E73473"/>
    <w:rsid w:val="00E7353C"/>
    <w:rsid w:val="00E75141"/>
    <w:rsid w:val="00E80E7E"/>
    <w:rsid w:val="00E85364"/>
    <w:rsid w:val="00E96F9F"/>
    <w:rsid w:val="00EA3269"/>
    <w:rsid w:val="00EA6A9A"/>
    <w:rsid w:val="00EB3F0C"/>
    <w:rsid w:val="00ED1AAE"/>
    <w:rsid w:val="00ED5008"/>
    <w:rsid w:val="00EE19B9"/>
    <w:rsid w:val="00EF270B"/>
    <w:rsid w:val="00EF4A9A"/>
    <w:rsid w:val="00F00E3C"/>
    <w:rsid w:val="00F0182C"/>
    <w:rsid w:val="00F07429"/>
    <w:rsid w:val="00F176BC"/>
    <w:rsid w:val="00F227A3"/>
    <w:rsid w:val="00F247DE"/>
    <w:rsid w:val="00F24D20"/>
    <w:rsid w:val="00F26295"/>
    <w:rsid w:val="00F2747A"/>
    <w:rsid w:val="00F44ECF"/>
    <w:rsid w:val="00F47744"/>
    <w:rsid w:val="00F53667"/>
    <w:rsid w:val="00F64856"/>
    <w:rsid w:val="00F6697E"/>
    <w:rsid w:val="00F71BA8"/>
    <w:rsid w:val="00F739A9"/>
    <w:rsid w:val="00F76F6F"/>
    <w:rsid w:val="00F8272D"/>
    <w:rsid w:val="00F84F4E"/>
    <w:rsid w:val="00F90399"/>
    <w:rsid w:val="00F918EE"/>
    <w:rsid w:val="00F944D7"/>
    <w:rsid w:val="00FB0E2C"/>
    <w:rsid w:val="00FB20C5"/>
    <w:rsid w:val="00FB6096"/>
    <w:rsid w:val="00FB6700"/>
    <w:rsid w:val="00FC0858"/>
    <w:rsid w:val="00FC2A55"/>
    <w:rsid w:val="00FC7C86"/>
    <w:rsid w:val="00FD4E89"/>
    <w:rsid w:val="00FF3AAB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CE8F"/>
  <w15:chartTrackingRefBased/>
  <w15:docId w15:val="{6D7824F6-1964-4527-BDDD-F75C75AF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B75"/>
    <w:pPr>
      <w:spacing w:after="0"/>
      <w:jc w:val="both"/>
    </w:pPr>
    <w:rPr>
      <w:color w:val="747474" w:themeColor="background2" w:themeShade="80"/>
      <w:position w:val="8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0ED"/>
    <w:pPr>
      <w:outlineLvl w:val="0"/>
    </w:pPr>
    <w:rPr>
      <w:rFonts w:cs="Open Sans"/>
      <w:b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A2058"/>
    <w:pPr>
      <w:tabs>
        <w:tab w:val="right" w:pos="10800"/>
      </w:tabs>
      <w:spacing w:after="40" w:line="240" w:lineRule="auto"/>
      <w:contextualSpacing/>
      <w:jc w:val="left"/>
      <w:outlineLvl w:val="1"/>
    </w:pPr>
    <w:rPr>
      <w:rFonts w:asciiTheme="majorHAnsi" w:hAnsiTheme="majorHAnsi"/>
      <w:bCs/>
      <w:color w:val="auto"/>
      <w:position w:val="0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6A2058"/>
    <w:pPr>
      <w:tabs>
        <w:tab w:val="right" w:pos="10800"/>
      </w:tabs>
      <w:spacing w:line="240" w:lineRule="auto"/>
      <w:jc w:val="left"/>
      <w:outlineLvl w:val="2"/>
    </w:pPr>
    <w:rPr>
      <w:color w:val="auto"/>
      <w:position w:val="0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Body"/>
    <w:uiPriority w:val="34"/>
    <w:qFormat/>
    <w:rsid w:val="00C23024"/>
    <w:pPr>
      <w:contextualSpacing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E5133F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3F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050ED"/>
    <w:rPr>
      <w:rFonts w:cs="Open Sans"/>
      <w:b/>
      <w:color w:val="747474" w:themeColor="background2" w:themeShade="80"/>
      <w:position w:val="8"/>
      <w:sz w:val="24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986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258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6A2058"/>
    <w:rPr>
      <w:rFonts w:asciiTheme="majorHAnsi" w:hAnsiTheme="majorHAnsi"/>
      <w:bC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A2058"/>
    <w:rPr>
      <w:sz w:val="20"/>
      <w:szCs w:val="24"/>
      <w:lang w:val="en-US"/>
    </w:rPr>
  </w:style>
  <w:style w:type="paragraph" w:styleId="ListBullet">
    <w:name w:val="List Bullet"/>
    <w:basedOn w:val="Body"/>
    <w:uiPriority w:val="99"/>
    <w:rsid w:val="005E1586"/>
    <w:pPr>
      <w:numPr>
        <w:numId w:val="23"/>
      </w:numPr>
      <w:contextualSpacing/>
    </w:pPr>
  </w:style>
  <w:style w:type="paragraph" w:customStyle="1" w:styleId="Body">
    <w:name w:val="Body"/>
    <w:basedOn w:val="Normal"/>
    <w:link w:val="BodyChar"/>
    <w:qFormat/>
    <w:rsid w:val="005E1586"/>
    <w:pPr>
      <w:spacing w:after="120" w:line="240" w:lineRule="auto"/>
      <w:jc w:val="left"/>
    </w:pPr>
    <w:rPr>
      <w:color w:val="3A3A3A" w:themeColor="background2" w:themeShade="40"/>
      <w:sz w:val="20"/>
      <w:szCs w:val="20"/>
    </w:rPr>
  </w:style>
  <w:style w:type="character" w:customStyle="1" w:styleId="BodyChar">
    <w:name w:val="Body Char"/>
    <w:basedOn w:val="DefaultParagraphFont"/>
    <w:link w:val="Body"/>
    <w:rsid w:val="005E1586"/>
    <w:rPr>
      <w:color w:val="3A3A3A" w:themeColor="background2" w:themeShade="40"/>
      <w:position w:val="8"/>
      <w:sz w:val="20"/>
      <w:szCs w:val="20"/>
      <w:lang w:val="en-US"/>
    </w:rPr>
  </w:style>
  <w:style w:type="paragraph" w:customStyle="1" w:styleId="Contact">
    <w:name w:val="Contact"/>
    <w:basedOn w:val="Normal"/>
    <w:link w:val="ContactChar"/>
    <w:qFormat/>
    <w:rsid w:val="005E1586"/>
    <w:pPr>
      <w:jc w:val="left"/>
    </w:pPr>
    <w:rPr>
      <w:color w:val="3A3A3A" w:themeColor="background2" w:themeShade="40"/>
      <w:sz w:val="20"/>
      <w:szCs w:val="20"/>
    </w:rPr>
  </w:style>
  <w:style w:type="character" w:customStyle="1" w:styleId="ContactChar">
    <w:name w:val="Contact Char"/>
    <w:basedOn w:val="DefaultParagraphFont"/>
    <w:link w:val="Contact"/>
    <w:rsid w:val="005E1586"/>
    <w:rPr>
      <w:color w:val="3A3A3A" w:themeColor="background2" w:themeShade="40"/>
      <w:position w:val="8"/>
      <w:sz w:val="20"/>
      <w:szCs w:val="20"/>
      <w:lang w:val="en-US"/>
    </w:rPr>
  </w:style>
  <w:style w:type="paragraph" w:customStyle="1" w:styleId="Horizontalline">
    <w:name w:val="Horizontal line"/>
    <w:basedOn w:val="Normal"/>
    <w:link w:val="HorizontallineChar"/>
    <w:qFormat/>
    <w:rsid w:val="00C23024"/>
    <w:pPr>
      <w:pBdr>
        <w:bottom w:val="single" w:sz="8" w:space="1" w:color="auto"/>
      </w:pBdr>
      <w:spacing w:line="240" w:lineRule="auto"/>
      <w:jc w:val="left"/>
    </w:pPr>
    <w:rPr>
      <w:rFonts w:ascii="Open Sans" w:hAnsi="Open Sans" w:cs="Open Sans"/>
      <w:color w:val="3A3A3A" w:themeColor="background2" w:themeShade="40"/>
      <w:sz w:val="8"/>
      <w:szCs w:val="8"/>
    </w:rPr>
  </w:style>
  <w:style w:type="character" w:customStyle="1" w:styleId="HorizontallineChar">
    <w:name w:val="Horizontal line Char"/>
    <w:basedOn w:val="DefaultParagraphFont"/>
    <w:link w:val="Horizontalline"/>
    <w:rsid w:val="00C23024"/>
    <w:rPr>
      <w:rFonts w:ascii="Open Sans" w:hAnsi="Open Sans" w:cs="Open Sans"/>
      <w:color w:val="3A3A3A" w:themeColor="background2" w:themeShade="40"/>
      <w:position w:val="8"/>
      <w:sz w:val="8"/>
      <w:szCs w:val="8"/>
      <w:lang w:val="en-US"/>
    </w:rPr>
  </w:style>
  <w:style w:type="paragraph" w:customStyle="1" w:styleId="Spacer">
    <w:name w:val="Spacer"/>
    <w:basedOn w:val="Normal"/>
    <w:link w:val="SpacerChar"/>
    <w:qFormat/>
    <w:rsid w:val="00F26295"/>
    <w:pPr>
      <w:spacing w:line="240" w:lineRule="auto"/>
      <w:jc w:val="left"/>
    </w:pPr>
    <w:rPr>
      <w:rFonts w:ascii="Open Sans" w:hAnsi="Open Sans" w:cs="Open Sans"/>
      <w:color w:val="3A3A3A" w:themeColor="background2" w:themeShade="40"/>
      <w:sz w:val="14"/>
      <w:szCs w:val="14"/>
    </w:rPr>
  </w:style>
  <w:style w:type="character" w:customStyle="1" w:styleId="SpacerChar">
    <w:name w:val="Spacer Char"/>
    <w:basedOn w:val="DefaultParagraphFont"/>
    <w:link w:val="Spacer"/>
    <w:rsid w:val="00F26295"/>
    <w:rPr>
      <w:rFonts w:ascii="Open Sans" w:hAnsi="Open Sans" w:cs="Open Sans"/>
      <w:color w:val="3A3A3A" w:themeColor="background2" w:themeShade="40"/>
      <w:position w:val="8"/>
      <w:sz w:val="14"/>
      <w:szCs w:val="1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vin\AppData\Roaming\Microsoft\Templates\Modern%20simple%20manager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2A2864C0-8B94-4941-86CB-A2D172ABFC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manager cover letter</Template>
  <TotalTime>10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gilchrist</dc:creator>
  <cp:keywords/>
  <dc:description/>
  <cp:lastModifiedBy>gavin gilchrist</cp:lastModifiedBy>
  <cp:revision>7</cp:revision>
  <dcterms:created xsi:type="dcterms:W3CDTF">2026-07-27T14:31:00Z</dcterms:created>
  <dcterms:modified xsi:type="dcterms:W3CDTF">2026-07-29T15:31:00Z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